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Y="-1083"/>
        <w:tblW w:w="1079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59649E" w14:paraId="5A2B7C7D" w14:textId="77777777" w:rsidTr="00D414E6">
        <w:trPr>
          <w:trHeight w:val="4410"/>
        </w:trPr>
        <w:tc>
          <w:tcPr>
            <w:tcW w:w="3600" w:type="dxa"/>
            <w:vAlign w:val="bottom"/>
          </w:tcPr>
          <w:p w14:paraId="6757A9C4" w14:textId="603C86CF" w:rsidR="001B2ABD" w:rsidRPr="0059649E" w:rsidRDefault="003E0F35" w:rsidP="00D414E6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0D0CA4A5" wp14:editId="1B08920A">
                  <wp:extent cx="1812897" cy="2020570"/>
                  <wp:effectExtent l="152400" t="114300" r="149860" b="151130"/>
                  <wp:docPr id="5" name="Imagen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D49113C-C4A9-E1E7-CB78-C671516F8DF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8D49113C-C4A9-E1E7-CB78-C671516F8DF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236" cy="206552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2918AADB" w14:textId="77777777" w:rsidR="001B2ABD" w:rsidRPr="0059649E" w:rsidRDefault="001B2ABD" w:rsidP="00D414E6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325F678E" w14:textId="1699FADA" w:rsidR="001B2ABD" w:rsidRPr="00046EEE" w:rsidRDefault="00046EEE" w:rsidP="00C63ED7">
            <w:pPr>
              <w:pStyle w:val="Ttulo"/>
              <w:spacing w:before="1680" w:after="360"/>
              <w:jc w:val="center"/>
              <w:rPr>
                <w:b/>
                <w:bCs/>
                <w:sz w:val="56"/>
                <w:szCs w:val="56"/>
              </w:rPr>
            </w:pPr>
            <w:r w:rsidRPr="00046EEE">
              <w:rPr>
                <w:b/>
                <w:bCs/>
                <w:sz w:val="56"/>
                <w:szCs w:val="56"/>
              </w:rPr>
              <w:t>Curriculum vitae</w:t>
            </w:r>
          </w:p>
          <w:p w14:paraId="11147DD1" w14:textId="4E3E1848" w:rsidR="001B2ABD" w:rsidRPr="0059649E" w:rsidRDefault="001B2ABD" w:rsidP="00D414E6">
            <w:pPr>
              <w:pStyle w:val="Subttulo"/>
            </w:pPr>
          </w:p>
        </w:tc>
      </w:tr>
      <w:tr w:rsidR="001B2ABD" w:rsidRPr="0059649E" w14:paraId="2F52C70A" w14:textId="77777777" w:rsidTr="00D414E6">
        <w:tc>
          <w:tcPr>
            <w:tcW w:w="3600" w:type="dxa"/>
          </w:tcPr>
          <w:p w14:paraId="5F60DCDA" w14:textId="77777777" w:rsidR="007B4169" w:rsidRDefault="007B4169" w:rsidP="00D414E6">
            <w:pPr>
              <w:pStyle w:val="Ttulo3"/>
            </w:pPr>
          </w:p>
          <w:p w14:paraId="51539EC7" w14:textId="5EF7B17C" w:rsidR="001B2ABD" w:rsidRDefault="00296DA7" w:rsidP="00D414E6">
            <w:pPr>
              <w:pStyle w:val="Ttulo3"/>
            </w:pPr>
            <w:r>
              <w:t>Informacion Personal</w:t>
            </w:r>
          </w:p>
          <w:p w14:paraId="2BE08269" w14:textId="77777777" w:rsidR="007B4169" w:rsidRPr="007B4169" w:rsidRDefault="007B4169" w:rsidP="007B4169"/>
          <w:p w14:paraId="3DB30B29" w14:textId="3DC79F5D" w:rsidR="00036450" w:rsidRPr="0059649E" w:rsidRDefault="00036450" w:rsidP="00296DA7"/>
          <w:p w14:paraId="0C1181F2" w14:textId="291E1652" w:rsidR="00C74B00" w:rsidRPr="00C74B00" w:rsidRDefault="00C74B00" w:rsidP="002E0FBB">
            <w:pPr>
              <w:ind w:right="624"/>
              <w:rPr>
                <w:b/>
                <w:bCs/>
              </w:rPr>
            </w:pPr>
            <w:r w:rsidRPr="00C74B00">
              <w:rPr>
                <w:lang w:val="es-AR"/>
              </w:rPr>
              <w:drawing>
                <wp:anchor distT="0" distB="0" distL="114300" distR="114300" simplePos="0" relativeHeight="251658240" behindDoc="0" locked="0" layoutInCell="1" allowOverlap="1" wp14:anchorId="7EFB754C" wp14:editId="630175F3">
                  <wp:simplePos x="0" y="0"/>
                  <wp:positionH relativeFrom="column">
                    <wp:posOffset>30342</wp:posOffset>
                  </wp:positionH>
                  <wp:positionV relativeFrom="paragraph">
                    <wp:posOffset>0</wp:posOffset>
                  </wp:positionV>
                  <wp:extent cx="286385" cy="286385"/>
                  <wp:effectExtent l="0" t="0" r="0" b="0"/>
                  <wp:wrapSquare wrapText="bothSides"/>
                  <wp:docPr id="7" name="Imagen 7" descr="Usuario contor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Gráfico 14" descr="Usuario contorno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85" cy="28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>Marcos Ricardo Gutierrez</w:t>
            </w:r>
            <w:r w:rsidR="002E0FBB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26 </w:t>
            </w:r>
            <w:r w:rsidRPr="00C74B00">
              <w:rPr>
                <w:b/>
                <w:bCs/>
              </w:rPr>
              <w:t>años, Soltero</w:t>
            </w:r>
            <w:r>
              <w:rPr>
                <w:b/>
                <w:bCs/>
              </w:rPr>
              <w:t>.</w:t>
            </w:r>
          </w:p>
          <w:p w14:paraId="44349445" w14:textId="2C49811B" w:rsidR="00C74B00" w:rsidRDefault="00C74B00" w:rsidP="00C74B00">
            <w:pPr>
              <w:ind w:right="1531"/>
              <w:jc w:val="center"/>
              <w:rPr>
                <w:b/>
                <w:bCs/>
              </w:rPr>
            </w:pPr>
            <w:r w:rsidRPr="00C74B00">
              <w:rPr>
                <w:b/>
              </w:rPr>
              <w:drawing>
                <wp:anchor distT="0" distB="0" distL="114300" distR="114300" simplePos="0" relativeHeight="251659264" behindDoc="0" locked="0" layoutInCell="1" allowOverlap="1" wp14:anchorId="0FCFCEC9" wp14:editId="79B15B84">
                  <wp:simplePos x="0" y="0"/>
                  <wp:positionH relativeFrom="column">
                    <wp:posOffset>30204</wp:posOffset>
                  </wp:positionH>
                  <wp:positionV relativeFrom="paragraph">
                    <wp:posOffset>52236</wp:posOffset>
                  </wp:positionV>
                  <wp:extent cx="318135" cy="318135"/>
                  <wp:effectExtent l="0" t="0" r="5715" b="5715"/>
                  <wp:wrapSquare wrapText="bothSides"/>
                  <wp:docPr id="6" name="Gráfico 6" descr="Hogar contorn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Gráfico 25" descr="Hogar contorno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" cy="31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6B2C63B" w14:textId="53CDA743" w:rsidR="00C74B00" w:rsidRDefault="00C74B00" w:rsidP="002E0FBB">
            <w:pPr>
              <w:ind w:right="1247"/>
              <w:rPr>
                <w:b/>
                <w:bCs/>
              </w:rPr>
            </w:pPr>
            <w:r w:rsidRPr="00C74B00">
              <w:rPr>
                <w:b/>
                <w:bCs/>
              </w:rPr>
              <w:t xml:space="preserve">Ensenada </w:t>
            </w:r>
            <w:r>
              <w:rPr>
                <w:b/>
                <w:bCs/>
              </w:rPr>
              <w:t xml:space="preserve">  </w:t>
            </w:r>
            <w:r w:rsidRPr="00C74B00">
              <w:rPr>
                <w:b/>
                <w:bCs/>
              </w:rPr>
              <w:t>1925</w:t>
            </w:r>
          </w:p>
          <w:p w14:paraId="09F5C69A" w14:textId="77777777" w:rsidR="00C74B00" w:rsidRPr="00C74B00" w:rsidRDefault="00C74B00" w:rsidP="00C74B00">
            <w:pPr>
              <w:ind w:right="1531"/>
              <w:jc w:val="center"/>
              <w:rPr>
                <w:b/>
                <w:bCs/>
              </w:rPr>
            </w:pPr>
          </w:p>
          <w:p w14:paraId="07275A15" w14:textId="7E6AA005" w:rsidR="002E0FBB" w:rsidRDefault="002E0FBB" w:rsidP="00C74B00">
            <w:pPr>
              <w:rPr>
                <w:b/>
                <w:bCs/>
              </w:rPr>
            </w:pPr>
            <w:r w:rsidRPr="00C74B00">
              <w:rPr>
                <w:b/>
              </w:rPr>
              <w:drawing>
                <wp:anchor distT="0" distB="0" distL="114300" distR="114300" simplePos="0" relativeHeight="251660288" behindDoc="0" locked="0" layoutInCell="1" allowOverlap="1" wp14:anchorId="323CB755" wp14:editId="6BCDB29F">
                  <wp:simplePos x="0" y="0"/>
                  <wp:positionH relativeFrom="column">
                    <wp:posOffset>46438</wp:posOffset>
                  </wp:positionH>
                  <wp:positionV relativeFrom="paragraph">
                    <wp:posOffset>25980</wp:posOffset>
                  </wp:positionV>
                  <wp:extent cx="325755" cy="325755"/>
                  <wp:effectExtent l="0" t="0" r="0" b="0"/>
                  <wp:wrapSquare wrapText="bothSides"/>
                  <wp:docPr id="4" name="Gráfico 4" descr="Marca contorn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Gráfico 16" descr="Marca contorno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" cy="32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36B8A71" w14:textId="40BBC468" w:rsidR="00C74B00" w:rsidRPr="00C74B00" w:rsidRDefault="00C74B00" w:rsidP="00C74B00">
            <w:pPr>
              <w:rPr>
                <w:b/>
                <w:bCs/>
              </w:rPr>
            </w:pPr>
            <w:r w:rsidRPr="00C74B00">
              <w:rPr>
                <w:b/>
                <w:bCs/>
              </w:rPr>
              <w:t>Argentina</w:t>
            </w:r>
          </w:p>
          <w:p w14:paraId="18BFF0C6" w14:textId="77777777" w:rsidR="00036450" w:rsidRPr="0059649E" w:rsidRDefault="00036450" w:rsidP="00D414E6"/>
          <w:p w14:paraId="49B550A8" w14:textId="77777777" w:rsidR="007B4169" w:rsidRDefault="007B4169" w:rsidP="005F19C5">
            <w:pPr>
              <w:pStyle w:val="Ttulo3"/>
            </w:pPr>
          </w:p>
          <w:sdt>
            <w:sdtPr>
              <w:id w:val="-1954003311"/>
              <w:placeholder>
                <w:docPart w:val="E45350B03178469EB89B21C86114A279"/>
              </w:placeholder>
              <w:temporary/>
              <w:showingPlcHdr/>
              <w15:appearance w15:val="hidden"/>
            </w:sdtPr>
            <w:sdtEndPr/>
            <w:sdtContent>
              <w:p w14:paraId="16849D58" w14:textId="24C58CBF" w:rsidR="00036450" w:rsidRPr="0059649E" w:rsidRDefault="00CB0055" w:rsidP="007B4169">
                <w:pPr>
                  <w:pStyle w:val="Ttulo3"/>
                  <w:ind w:left="340"/>
                </w:pPr>
                <w:r w:rsidRPr="0059649E">
                  <w:rPr>
                    <w:lang w:bidi="es-ES"/>
                  </w:rPr>
                  <w:t>Contacto</w:t>
                </w:r>
              </w:p>
            </w:sdtContent>
          </w:sdt>
          <w:sdt>
            <w:sdtPr>
              <w:id w:val="1111563247"/>
              <w:placeholder>
                <w:docPart w:val="9FDDA80171534A769053268EC5009530"/>
              </w:placeholder>
              <w:temporary/>
              <w:showingPlcHdr/>
              <w15:appearance w15:val="hidden"/>
            </w:sdtPr>
            <w:sdtEndPr/>
            <w:sdtContent>
              <w:p w14:paraId="78950265" w14:textId="77777777" w:rsidR="004D3011" w:rsidRPr="0059649E" w:rsidRDefault="004D3011" w:rsidP="00296DA7">
                <w:pPr>
                  <w:ind w:left="340"/>
                </w:pPr>
                <w:r w:rsidRPr="0059649E">
                  <w:rPr>
                    <w:lang w:bidi="es-ES"/>
                  </w:rPr>
                  <w:t>TELÉFONO:</w:t>
                </w:r>
              </w:p>
            </w:sdtContent>
          </w:sdt>
          <w:p w14:paraId="0789DD32" w14:textId="79158FCC" w:rsidR="004D3011" w:rsidRPr="0059649E" w:rsidRDefault="00296DA7" w:rsidP="00296DA7">
            <w:pPr>
              <w:ind w:left="340"/>
            </w:pPr>
            <w:r>
              <w:t>(0</w:t>
            </w:r>
            <w:r w:rsidR="0003325D">
              <w:t>221</w:t>
            </w:r>
            <w:r>
              <w:t>)15-</w:t>
            </w:r>
            <w:r w:rsidR="0003325D">
              <w:t>5315192</w:t>
            </w:r>
          </w:p>
          <w:p w14:paraId="64B17655" w14:textId="77777777" w:rsidR="004D3011" w:rsidRPr="0059649E" w:rsidRDefault="004D3011" w:rsidP="00296DA7">
            <w:pPr>
              <w:ind w:left="340"/>
            </w:pPr>
          </w:p>
          <w:sdt>
            <w:sdtPr>
              <w:id w:val="-240260293"/>
              <w:placeholder>
                <w:docPart w:val="45A1E489FA9144DAA5F5355F93F0B6D5"/>
              </w:placeholder>
              <w:temporary/>
              <w:showingPlcHdr/>
              <w15:appearance w15:val="hidden"/>
            </w:sdtPr>
            <w:sdtEndPr/>
            <w:sdtContent>
              <w:p w14:paraId="07158402" w14:textId="77777777" w:rsidR="004D3011" w:rsidRPr="0059649E" w:rsidRDefault="004D3011" w:rsidP="00296DA7">
                <w:pPr>
                  <w:ind w:left="340"/>
                </w:pPr>
                <w:r w:rsidRPr="0059649E">
                  <w:rPr>
                    <w:lang w:bidi="es-ES"/>
                  </w:rPr>
                  <w:t>CORREO ELECTRÓNICO:</w:t>
                </w:r>
              </w:p>
            </w:sdtContent>
          </w:sdt>
          <w:p w14:paraId="5F75EE22" w14:textId="16C6DF3E" w:rsidR="00036450" w:rsidRPr="009A09AC" w:rsidRDefault="0003325D" w:rsidP="00296DA7">
            <w:pPr>
              <w:ind w:left="340"/>
              <w:rPr>
                <w:rStyle w:val="Hipervnculo"/>
                <w:szCs w:val="18"/>
              </w:rPr>
            </w:pPr>
            <w:r>
              <w:rPr>
                <w:color w:val="B85A22" w:themeColor="accent2" w:themeShade="BF"/>
                <w:szCs w:val="18"/>
                <w:u w:val="single"/>
              </w:rPr>
              <w:t>Gutierrez.marcos.r@gmail.com</w:t>
            </w:r>
          </w:p>
          <w:p w14:paraId="4A3D6B0A" w14:textId="77777777" w:rsidR="004142CD" w:rsidRPr="0059649E" w:rsidRDefault="004142CD" w:rsidP="00D414E6"/>
          <w:p w14:paraId="446BF038" w14:textId="77777777" w:rsidR="007B4169" w:rsidRDefault="007B4169" w:rsidP="007B4169">
            <w:pPr>
              <w:pStyle w:val="Ttulo3"/>
              <w:tabs>
                <w:tab w:val="left" w:pos="401"/>
                <w:tab w:val="center" w:pos="1685"/>
              </w:tabs>
            </w:pPr>
            <w:r>
              <w:tab/>
            </w:r>
          </w:p>
          <w:p w14:paraId="31402C8F" w14:textId="03D18B69" w:rsidR="004D3011" w:rsidRPr="0059649E" w:rsidRDefault="005F19C5" w:rsidP="007B4169">
            <w:pPr>
              <w:pStyle w:val="Ttulo3"/>
              <w:tabs>
                <w:tab w:val="left" w:pos="401"/>
                <w:tab w:val="center" w:pos="1685"/>
              </w:tabs>
            </w:pPr>
            <w:r>
              <w:t xml:space="preserve">      </w:t>
            </w:r>
            <w:r w:rsidR="0003325D">
              <w:t>Datos adicionales</w:t>
            </w:r>
          </w:p>
          <w:p w14:paraId="6B257F10" w14:textId="77777777" w:rsidR="00296DA7" w:rsidRPr="00296DA7" w:rsidRDefault="00296DA7" w:rsidP="00296DA7">
            <w:pPr>
              <w:numPr>
                <w:ilvl w:val="0"/>
                <w:numId w:val="14"/>
              </w:numPr>
              <w:rPr>
                <w:lang w:val="es-AR"/>
              </w:rPr>
            </w:pPr>
            <w:r w:rsidRPr="00296DA7">
              <w:rPr>
                <w:lang w:val="es-AR"/>
              </w:rPr>
              <w:t>Disponibilidad full time, movilidad propia</w:t>
            </w:r>
          </w:p>
          <w:p w14:paraId="18888605" w14:textId="54FB6466" w:rsidR="00296DA7" w:rsidRPr="00296DA7" w:rsidRDefault="00296DA7" w:rsidP="00296DA7">
            <w:pPr>
              <w:numPr>
                <w:ilvl w:val="0"/>
                <w:numId w:val="14"/>
              </w:numPr>
              <w:rPr>
                <w:lang w:val="es-AR"/>
              </w:rPr>
            </w:pPr>
            <w:r w:rsidRPr="00296DA7">
              <w:rPr>
                <w:lang w:val="es-AR"/>
              </w:rPr>
              <w:t>Manejo de AutoCAD</w:t>
            </w:r>
          </w:p>
          <w:p w14:paraId="488A355F" w14:textId="77777777" w:rsidR="00296DA7" w:rsidRPr="00296DA7" w:rsidRDefault="00296DA7" w:rsidP="00296DA7">
            <w:pPr>
              <w:numPr>
                <w:ilvl w:val="0"/>
                <w:numId w:val="14"/>
              </w:numPr>
              <w:rPr>
                <w:lang w:val="es-AR"/>
              </w:rPr>
            </w:pPr>
            <w:r w:rsidRPr="00296DA7">
              <w:rPr>
                <w:lang w:val="es-AR"/>
              </w:rPr>
              <w:t>Manejo de Microsoft Office</w:t>
            </w:r>
          </w:p>
          <w:p w14:paraId="0488EA76" w14:textId="7A576B0A" w:rsidR="00296DA7" w:rsidRPr="00296DA7" w:rsidRDefault="00296DA7" w:rsidP="00296DA7">
            <w:pPr>
              <w:numPr>
                <w:ilvl w:val="0"/>
                <w:numId w:val="14"/>
              </w:numPr>
              <w:rPr>
                <w:lang w:val="es-AR"/>
              </w:rPr>
            </w:pPr>
            <w:r w:rsidRPr="00296DA7">
              <w:rPr>
                <w:lang w:val="es-AR"/>
              </w:rPr>
              <w:t>Idiomas:</w:t>
            </w:r>
            <w:r w:rsidR="007B4169">
              <w:rPr>
                <w:lang w:val="es-AR"/>
              </w:rPr>
              <w:t xml:space="preserve"> </w:t>
            </w:r>
            <w:r w:rsidR="007B4169" w:rsidRPr="00296DA7">
              <w:rPr>
                <w:lang w:val="es-AR"/>
              </w:rPr>
              <w:t>español</w:t>
            </w:r>
            <w:r w:rsidRPr="00296DA7">
              <w:rPr>
                <w:lang w:val="es-AR"/>
              </w:rPr>
              <w:t xml:space="preserve"> (natal)</w:t>
            </w:r>
            <w:r>
              <w:rPr>
                <w:lang w:val="es-AR"/>
              </w:rPr>
              <w:t xml:space="preserve"> </w:t>
            </w:r>
            <w:r w:rsidRPr="00296DA7">
              <w:rPr>
                <w:lang w:val="es-AR"/>
              </w:rPr>
              <w:t>Ingles (Básico)</w:t>
            </w:r>
          </w:p>
          <w:p w14:paraId="1397707C" w14:textId="41C12271" w:rsidR="00296DA7" w:rsidRDefault="00296DA7" w:rsidP="00296DA7">
            <w:pPr>
              <w:numPr>
                <w:ilvl w:val="0"/>
                <w:numId w:val="14"/>
              </w:numPr>
              <w:rPr>
                <w:lang w:val="es-AR"/>
              </w:rPr>
            </w:pPr>
            <w:r w:rsidRPr="00296DA7">
              <w:rPr>
                <w:lang w:val="es-AR"/>
              </w:rPr>
              <w:t>Experiencia trabajando en equipo</w:t>
            </w:r>
          </w:p>
          <w:p w14:paraId="29531F98" w14:textId="728F0E33" w:rsidR="005F19C5" w:rsidRPr="00296DA7" w:rsidRDefault="005F19C5" w:rsidP="00296DA7">
            <w:pPr>
              <w:numPr>
                <w:ilvl w:val="0"/>
                <w:numId w:val="14"/>
              </w:numPr>
              <w:rPr>
                <w:lang w:val="es-AR"/>
              </w:rPr>
            </w:pPr>
            <w:r>
              <w:rPr>
                <w:lang w:val="es-AR"/>
              </w:rPr>
              <w:t>Registro de conducir profesional</w:t>
            </w:r>
          </w:p>
          <w:p w14:paraId="323554E4" w14:textId="20109F2F" w:rsidR="004D3011" w:rsidRPr="0059649E" w:rsidRDefault="004D3011" w:rsidP="00D414E6"/>
        </w:tc>
        <w:tc>
          <w:tcPr>
            <w:tcW w:w="720" w:type="dxa"/>
          </w:tcPr>
          <w:p w14:paraId="43066AC5" w14:textId="77777777" w:rsidR="001B2ABD" w:rsidRPr="0059649E" w:rsidRDefault="001B2ABD" w:rsidP="00D414E6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683AED64" w14:textId="39D5A023" w:rsidR="001B2ABD" w:rsidRPr="0059649E" w:rsidRDefault="0003325D" w:rsidP="00D414E6">
            <w:pPr>
              <w:pStyle w:val="Ttulo2"/>
            </w:pPr>
            <w:r>
              <w:t>experiencia laboral</w:t>
            </w:r>
          </w:p>
          <w:p w14:paraId="110B32F1" w14:textId="6218BB45" w:rsidR="00CA04EC" w:rsidRPr="0059649E" w:rsidRDefault="00CA04EC" w:rsidP="00D414E6">
            <w:pPr>
              <w:pStyle w:val="Ttulo4"/>
              <w:rPr>
                <w:bCs/>
              </w:rPr>
            </w:pPr>
            <w:r>
              <w:t>Municipalidad de Ensenada</w:t>
            </w:r>
            <w:r w:rsidRPr="0059649E">
              <w:rPr>
                <w:lang w:bidi="es-ES"/>
              </w:rPr>
              <w:t xml:space="preserve"> </w:t>
            </w:r>
            <w:r>
              <w:t>Chofer de camiones/Maquinista.</w:t>
            </w:r>
          </w:p>
          <w:p w14:paraId="75AE09DC" w14:textId="435507F6" w:rsidR="00CA04EC" w:rsidRPr="0059649E" w:rsidRDefault="00CA04EC" w:rsidP="00D414E6">
            <w:pPr>
              <w:pStyle w:val="Fecha"/>
            </w:pPr>
            <w:r>
              <w:t>16/03/2017</w:t>
            </w:r>
            <w:r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–</w:t>
            </w:r>
            <w:r w:rsidRPr="0059649E">
              <w:rPr>
                <w:lang w:bidi="es-ES"/>
              </w:rPr>
              <w:t xml:space="preserve"> </w:t>
            </w:r>
            <w:r>
              <w:t>Actualidad.</w:t>
            </w:r>
          </w:p>
          <w:p w14:paraId="0E60A624" w14:textId="0155F0F9" w:rsidR="00F7686E" w:rsidRDefault="00CA04EC" w:rsidP="00D414E6">
            <w:r>
              <w:t xml:space="preserve">Actualmente me desempeño como chofer de camión equipado </w:t>
            </w:r>
            <w:r w:rsidR="00C63ED7">
              <w:t>con</w:t>
            </w:r>
            <w:r>
              <w:t xml:space="preserve"> hidro grúa, cumplo </w:t>
            </w:r>
            <w:r w:rsidR="00C63ED7">
              <w:t>funciones</w:t>
            </w:r>
            <w:r>
              <w:t xml:space="preserve"> de </w:t>
            </w:r>
            <w:r w:rsidR="005B64F2">
              <w:t xml:space="preserve">recolección de residuos no habituales, habiendo realizado en transcurso de </w:t>
            </w:r>
            <w:r w:rsidR="005F19C5">
              <w:t>estos 5</w:t>
            </w:r>
            <w:r w:rsidR="005B64F2">
              <w:t xml:space="preserve"> años tareas de movimiento de suelos y reparación de caminos</w:t>
            </w:r>
            <w:r w:rsidR="007B4169">
              <w:t xml:space="preserve">, entre otras, </w:t>
            </w:r>
            <w:r w:rsidR="005F19C5">
              <w:t xml:space="preserve">desarrolladas </w:t>
            </w:r>
            <w:r w:rsidR="005B64F2">
              <w:t xml:space="preserve">con </w:t>
            </w:r>
            <w:r w:rsidR="005F19C5">
              <w:t xml:space="preserve">maquinaria </w:t>
            </w:r>
            <w:r w:rsidR="005B64F2">
              <w:t>especial</w:t>
            </w:r>
            <w:r w:rsidR="005F19C5">
              <w:t xml:space="preserve"> agrícola y no agrícola, </w:t>
            </w:r>
            <w:r w:rsidR="005B64F2">
              <w:t>en la localidad de El Dique Ensenada.</w:t>
            </w:r>
          </w:p>
          <w:p w14:paraId="2086D24F" w14:textId="77777777" w:rsidR="00F7686E" w:rsidRDefault="00F7686E" w:rsidP="00D414E6"/>
          <w:p w14:paraId="114A2288" w14:textId="2916F1FE" w:rsidR="00F7686E" w:rsidRDefault="00F7686E" w:rsidP="00D414E6">
            <w:pPr>
              <w:rPr>
                <w:rFonts w:cstheme="minorHAnsi"/>
                <w:b/>
                <w:bCs/>
                <w:color w:val="000000" w:themeColor="text1"/>
                <w:szCs w:val="18"/>
              </w:rPr>
            </w:pPr>
            <w:r>
              <w:rPr>
                <w:rFonts w:cstheme="minorHAnsi"/>
                <w:b/>
                <w:bCs/>
                <w:color w:val="000000" w:themeColor="text1"/>
              </w:rPr>
              <w:t>Electricista domiciliario</w:t>
            </w:r>
            <w:r w:rsidR="00D414E6">
              <w:rPr>
                <w:rFonts w:cstheme="minorHAnsi"/>
                <w:b/>
                <w:bCs/>
                <w:color w:val="000000" w:themeColor="text1"/>
              </w:rPr>
              <w:t>.</w:t>
            </w:r>
            <w:r>
              <w:rPr>
                <w:rFonts w:cstheme="minorHAnsi"/>
                <w:b/>
                <w:bCs/>
                <w:color w:val="000000" w:themeColor="text1"/>
              </w:rPr>
              <w:tab/>
            </w:r>
          </w:p>
          <w:p w14:paraId="2F88E508" w14:textId="6F7E9424" w:rsidR="00F7686E" w:rsidRDefault="00F7686E" w:rsidP="00D414E6">
            <w:pPr>
              <w:spacing w:line="276" w:lineRule="auto"/>
              <w:ind w:left="709" w:hanging="709"/>
              <w:rPr>
                <w:rFonts w:cstheme="minorHAnsi"/>
                <w:color w:val="404040" w:themeColor="text1" w:themeTint="BF"/>
                <w:szCs w:val="18"/>
              </w:rPr>
            </w:pPr>
            <w:r>
              <w:rPr>
                <w:rFonts w:cstheme="minorHAnsi"/>
                <w:color w:val="404040" w:themeColor="text1" w:themeTint="BF"/>
                <w:szCs w:val="18"/>
              </w:rPr>
              <w:t>Feb</w:t>
            </w:r>
            <w:r>
              <w:rPr>
                <w:rFonts w:cstheme="minorHAnsi"/>
                <w:color w:val="404040" w:themeColor="text1" w:themeTint="BF"/>
                <w:szCs w:val="18"/>
              </w:rPr>
              <w:t xml:space="preserve"> 201</w:t>
            </w:r>
            <w:r>
              <w:rPr>
                <w:rFonts w:cstheme="minorHAnsi"/>
                <w:color w:val="404040" w:themeColor="text1" w:themeTint="BF"/>
                <w:szCs w:val="18"/>
              </w:rPr>
              <w:t>5</w:t>
            </w:r>
            <w:r>
              <w:rPr>
                <w:rFonts w:cstheme="minorHAnsi"/>
                <w:color w:val="404040" w:themeColor="text1" w:themeTint="BF"/>
                <w:szCs w:val="18"/>
              </w:rPr>
              <w:t xml:space="preserve"> – </w:t>
            </w:r>
            <w:r>
              <w:rPr>
                <w:rFonts w:cstheme="minorHAnsi"/>
                <w:color w:val="404040" w:themeColor="text1" w:themeTint="BF"/>
                <w:szCs w:val="18"/>
              </w:rPr>
              <w:t>Actualidad.</w:t>
            </w:r>
          </w:p>
          <w:p w14:paraId="2E9DC7A5" w14:textId="58369A0F" w:rsidR="00036450" w:rsidRDefault="009B0F37" w:rsidP="00D414E6">
            <w:r w:rsidRPr="009B0F37">
              <w:t xml:space="preserve">Como actividad extra realizo tareas de </w:t>
            </w:r>
            <w:r w:rsidR="005F19C5">
              <w:t xml:space="preserve">instalación, reparación y </w:t>
            </w:r>
            <w:r w:rsidRPr="009B0F37">
              <w:t>mantenimiento eléctrico en domicilios particulares</w:t>
            </w:r>
            <w:r w:rsidR="00D414E6">
              <w:t>.</w:t>
            </w:r>
          </w:p>
          <w:p w14:paraId="1EA6069D" w14:textId="6258880E" w:rsidR="009B0F37" w:rsidRDefault="009B0F37" w:rsidP="00D414E6"/>
          <w:p w14:paraId="42F259C9" w14:textId="7515181C" w:rsidR="009B0F37" w:rsidRDefault="00046EEE" w:rsidP="00D414E6">
            <w:pPr>
              <w:rPr>
                <w:rFonts w:cstheme="minorHAnsi"/>
                <w:b/>
                <w:bCs/>
                <w:color w:val="000000" w:themeColor="text1"/>
                <w:szCs w:val="18"/>
              </w:rPr>
            </w:pPr>
            <w:r>
              <w:rPr>
                <w:rFonts w:cstheme="minorHAnsi"/>
                <w:b/>
                <w:bCs/>
                <w:color w:val="000000" w:themeColor="text1"/>
              </w:rPr>
              <w:t xml:space="preserve">CIPLP </w:t>
            </w:r>
            <w:r w:rsidR="00D414E6">
              <w:rPr>
                <w:rFonts w:cstheme="minorHAnsi"/>
                <w:b/>
                <w:bCs/>
                <w:color w:val="000000" w:themeColor="text1"/>
              </w:rPr>
              <w:t>Ayudante en instalación de sistemas de Seguridad.</w:t>
            </w:r>
            <w:r w:rsidR="009B0F37">
              <w:rPr>
                <w:rFonts w:cstheme="minorHAnsi"/>
                <w:b/>
                <w:bCs/>
                <w:color w:val="000000" w:themeColor="text1"/>
              </w:rPr>
              <w:tab/>
            </w:r>
          </w:p>
          <w:p w14:paraId="666B56A0" w14:textId="649F073E" w:rsidR="009B0F37" w:rsidRDefault="009B0F37" w:rsidP="00D414E6">
            <w:pPr>
              <w:spacing w:line="276" w:lineRule="auto"/>
              <w:ind w:left="709" w:hanging="709"/>
              <w:rPr>
                <w:rFonts w:cstheme="minorHAnsi"/>
                <w:color w:val="404040" w:themeColor="text1" w:themeTint="BF"/>
                <w:szCs w:val="18"/>
              </w:rPr>
            </w:pPr>
            <w:r>
              <w:rPr>
                <w:rFonts w:cstheme="minorHAnsi"/>
                <w:color w:val="404040" w:themeColor="text1" w:themeTint="BF"/>
                <w:szCs w:val="18"/>
              </w:rPr>
              <w:t xml:space="preserve">2015 – </w:t>
            </w:r>
            <w:r>
              <w:rPr>
                <w:rFonts w:cstheme="minorHAnsi"/>
                <w:color w:val="404040" w:themeColor="text1" w:themeTint="BF"/>
                <w:szCs w:val="18"/>
              </w:rPr>
              <w:t>2019</w:t>
            </w:r>
          </w:p>
          <w:p w14:paraId="3EE71377" w14:textId="4051F334" w:rsidR="009B0F37" w:rsidRDefault="00D414E6" w:rsidP="00D414E6">
            <w:r>
              <w:t>Realice tareas de montaje e instalación de cámaras de seguridad en domicilios particulares.</w:t>
            </w:r>
          </w:p>
          <w:p w14:paraId="796864D0" w14:textId="77777777" w:rsidR="009B0F37" w:rsidRPr="0059649E" w:rsidRDefault="009B0F37" w:rsidP="00D414E6"/>
          <w:p w14:paraId="7600D350" w14:textId="704E6487" w:rsidR="00036450" w:rsidRPr="0059649E" w:rsidRDefault="00D62297" w:rsidP="00D414E6">
            <w:pPr>
              <w:pStyle w:val="Ttulo4"/>
            </w:pPr>
            <w:r>
              <w:t>Becario Astillero Rio Santiago</w:t>
            </w:r>
            <w:r w:rsidR="00D414E6">
              <w:t>.</w:t>
            </w:r>
          </w:p>
          <w:p w14:paraId="6B52E818" w14:textId="75C90AB1" w:rsidR="003E6715" w:rsidRDefault="00D62297" w:rsidP="00D414E6">
            <w:pPr>
              <w:pStyle w:val="Fecha"/>
            </w:pPr>
            <w:r>
              <w:t>Mar 2013</w:t>
            </w:r>
            <w:r w:rsidR="00036450"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–</w:t>
            </w:r>
            <w:r w:rsidR="00036450"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D</w:t>
            </w:r>
            <w:r>
              <w:t>ic 201</w:t>
            </w:r>
            <w:r w:rsidR="003E6715">
              <w:t>4</w:t>
            </w:r>
          </w:p>
          <w:p w14:paraId="2016923F" w14:textId="0DD3ABAD" w:rsidR="00D62297" w:rsidRPr="003E6715" w:rsidRDefault="00D62297" w:rsidP="00D414E6">
            <w:pPr>
              <w:pStyle w:val="Fecha"/>
            </w:pPr>
            <w:r w:rsidRPr="003E6715">
              <w:rPr>
                <w:rFonts w:cstheme="minorHAnsi"/>
                <w:color w:val="404040" w:themeColor="text1" w:themeTint="BF"/>
                <w:szCs w:val="18"/>
              </w:rPr>
              <w:t>En mi último año de estudio secundario me desempeñe como pasante en Astillero Rio Santiago, específicamente en el área de</w:t>
            </w:r>
            <w:r w:rsidR="003E6715">
              <w:rPr>
                <w:rFonts w:cstheme="minorHAnsi"/>
                <w:color w:val="404040" w:themeColor="text1" w:themeTint="BF"/>
                <w:szCs w:val="18"/>
              </w:rPr>
              <w:t xml:space="preserve"> mantenimiento electromecánico, donde desarrolle tareas de diseño, ajuste y reparación de piezas mecánicas y maquinas eléctricas</w:t>
            </w:r>
            <w:r w:rsidR="00F7686E">
              <w:rPr>
                <w:rFonts w:cstheme="minorHAnsi"/>
                <w:color w:val="404040" w:themeColor="text1" w:themeTint="BF"/>
                <w:szCs w:val="18"/>
              </w:rPr>
              <w:t>.</w:t>
            </w:r>
            <w:r w:rsidR="003E6715">
              <w:rPr>
                <w:rFonts w:cstheme="minorHAnsi"/>
                <w:color w:val="404040" w:themeColor="text1" w:themeTint="BF"/>
                <w:szCs w:val="18"/>
              </w:rPr>
              <w:t xml:space="preserve"> </w:t>
            </w:r>
          </w:p>
          <w:p w14:paraId="587CC65A" w14:textId="77777777" w:rsidR="004142CD" w:rsidRPr="0059649E" w:rsidRDefault="004142CD" w:rsidP="00D414E6"/>
          <w:p w14:paraId="45D25A6A" w14:textId="4BAFC1F7" w:rsidR="00036450" w:rsidRPr="0059649E" w:rsidRDefault="00046EEE" w:rsidP="00D414E6">
            <w:pPr>
              <w:pStyle w:val="Ttulo2"/>
            </w:pPr>
            <w:r>
              <w:t>formaciOn acadEmica</w:t>
            </w:r>
          </w:p>
          <w:p w14:paraId="34D536CA" w14:textId="77777777" w:rsidR="00E31DBF" w:rsidRDefault="00E31DBF" w:rsidP="00D414E6">
            <w:pPr>
              <w:pStyle w:val="Fecha"/>
              <w:rPr>
                <w:b/>
                <w:bCs/>
              </w:rPr>
            </w:pPr>
          </w:p>
          <w:p w14:paraId="57A77A57" w14:textId="038C34E0" w:rsidR="004D3011" w:rsidRPr="0059649E" w:rsidRDefault="00E31DBF" w:rsidP="00D414E6">
            <w:pPr>
              <w:pStyle w:val="Fecha"/>
            </w:pPr>
            <w:r w:rsidRPr="00E31DBF">
              <w:rPr>
                <w:b/>
                <w:bCs/>
              </w:rPr>
              <w:t>Técnico Electromecánic</w:t>
            </w:r>
            <w:r>
              <w:rPr>
                <w:b/>
                <w:bCs/>
              </w:rPr>
              <w:t>o</w:t>
            </w:r>
            <w:r w:rsidRPr="00E31DBF">
              <w:tab/>
            </w:r>
            <w:r w:rsidRPr="00E31DBF">
              <w:tab/>
            </w:r>
            <w:r w:rsidRPr="00E31DBF">
              <w:tab/>
              <w:t>Mar 2008 – Dic 2014</w:t>
            </w:r>
            <w:r w:rsidR="004142CD" w:rsidRPr="0059649E">
              <w:rPr>
                <w:lang w:bidi="es-ES"/>
              </w:rPr>
              <w:t xml:space="preserve"> - </w:t>
            </w:r>
          </w:p>
          <w:p w14:paraId="12D4AA0B" w14:textId="77777777" w:rsidR="00E31DBF" w:rsidRDefault="00E31DBF" w:rsidP="00D414E6">
            <w:pPr>
              <w:rPr>
                <w:lang w:bidi="es-ES"/>
              </w:rPr>
            </w:pPr>
          </w:p>
          <w:p w14:paraId="4F0D3D03" w14:textId="72A3ACCF" w:rsidR="004D3011" w:rsidRDefault="00E31DBF" w:rsidP="00D414E6">
            <w:pPr>
              <w:rPr>
                <w:lang w:bidi="es-ES"/>
              </w:rPr>
            </w:pPr>
            <w:r w:rsidRPr="00E31DBF">
              <w:rPr>
                <w:lang w:bidi="es-ES"/>
              </w:rPr>
              <w:t>Realice mis estudios secundarios en Escuela Técnica Privada de Fabrica Astillero Rio Santiago.</w:t>
            </w:r>
          </w:p>
          <w:p w14:paraId="0C2981B4" w14:textId="63B657D9" w:rsidR="00E31DBF" w:rsidRDefault="00E31DBF" w:rsidP="00D414E6">
            <w:pPr>
              <w:rPr>
                <w:lang w:bidi="es-ES"/>
              </w:rPr>
            </w:pPr>
          </w:p>
          <w:p w14:paraId="65551A6A" w14:textId="44CE13A7" w:rsidR="00E31DBF" w:rsidRPr="000139FF" w:rsidRDefault="000139FF" w:rsidP="00D414E6">
            <w:pPr>
              <w:rPr>
                <w:b/>
                <w:bCs/>
                <w:lang w:bidi="es-ES"/>
              </w:rPr>
            </w:pPr>
            <w:r w:rsidRPr="000139FF">
              <w:rPr>
                <w:b/>
                <w:bCs/>
                <w:lang w:bidi="es-ES"/>
              </w:rPr>
              <w:t xml:space="preserve">Curso de instalación y montaje de cámaras </w:t>
            </w:r>
            <w:r>
              <w:rPr>
                <w:b/>
                <w:bCs/>
                <w:lang w:bidi="es-ES"/>
              </w:rPr>
              <w:t xml:space="preserve">IP </w:t>
            </w:r>
            <w:r w:rsidRPr="000139FF">
              <w:rPr>
                <w:b/>
                <w:bCs/>
                <w:lang w:bidi="es-ES"/>
              </w:rPr>
              <w:t>de seguridad</w:t>
            </w:r>
            <w:r>
              <w:rPr>
                <w:b/>
                <w:bCs/>
                <w:lang w:bidi="es-ES"/>
              </w:rPr>
              <w:t xml:space="preserve">   </w:t>
            </w:r>
            <w:r w:rsidRPr="000139FF">
              <w:rPr>
                <w:lang w:bidi="es-ES"/>
              </w:rPr>
              <w:t>Ene 2015</w:t>
            </w:r>
          </w:p>
          <w:p w14:paraId="6D66DE5D" w14:textId="77777777" w:rsidR="000139FF" w:rsidRDefault="000139FF" w:rsidP="00D414E6">
            <w:pPr>
              <w:rPr>
                <w:lang w:bidi="es-ES"/>
              </w:rPr>
            </w:pPr>
          </w:p>
          <w:p w14:paraId="49EA7B06" w14:textId="7954E60A" w:rsidR="004D3011" w:rsidRPr="0059649E" w:rsidRDefault="000139FF" w:rsidP="00D414E6">
            <w:r>
              <w:rPr>
                <w:lang w:bidi="es-ES"/>
              </w:rPr>
              <w:t>Recibí i</w:t>
            </w:r>
            <w:r w:rsidR="00E31DBF">
              <w:rPr>
                <w:lang w:bidi="es-ES"/>
              </w:rPr>
              <w:t xml:space="preserve">nstrucción </w:t>
            </w:r>
            <w:r>
              <w:rPr>
                <w:lang w:bidi="es-ES"/>
              </w:rPr>
              <w:t>en CIPLP</w:t>
            </w:r>
            <w:r w:rsidR="00296DA7">
              <w:rPr>
                <w:lang w:bidi="es-ES"/>
              </w:rPr>
              <w:t xml:space="preserve"> </w:t>
            </w:r>
            <w:r>
              <w:rPr>
                <w:lang w:bidi="es-ES"/>
              </w:rPr>
              <w:t>(Cámaras IP La Plata).</w:t>
            </w:r>
          </w:p>
          <w:p w14:paraId="437E7457" w14:textId="44459900" w:rsidR="00036450" w:rsidRPr="0059649E" w:rsidRDefault="00036450" w:rsidP="00D414E6">
            <w:pPr>
              <w:pStyle w:val="Ttulo2"/>
            </w:pPr>
          </w:p>
          <w:p w14:paraId="6541FB4E" w14:textId="3D0B6600" w:rsidR="00036450" w:rsidRPr="0059649E" w:rsidRDefault="00036450" w:rsidP="00D414E6">
            <w:pPr>
              <w:rPr>
                <w:color w:val="FFFFFF" w:themeColor="background1"/>
              </w:rPr>
            </w:pPr>
          </w:p>
        </w:tc>
      </w:tr>
    </w:tbl>
    <w:p w14:paraId="15AA8D19" w14:textId="77777777" w:rsidR="0043117B" w:rsidRPr="0059649E" w:rsidRDefault="00836978" w:rsidP="000C45FF">
      <w:pPr>
        <w:tabs>
          <w:tab w:val="left" w:pos="990"/>
        </w:tabs>
      </w:pPr>
    </w:p>
    <w:sectPr w:rsidR="0043117B" w:rsidRPr="0059649E" w:rsidSect="0059649E">
      <w:headerReference w:type="default" r:id="rId15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08F01" w14:textId="77777777" w:rsidR="00836978" w:rsidRDefault="00836978" w:rsidP="000C45FF">
      <w:r>
        <w:separator/>
      </w:r>
    </w:p>
  </w:endnote>
  <w:endnote w:type="continuationSeparator" w:id="0">
    <w:p w14:paraId="69F5C580" w14:textId="77777777" w:rsidR="00836978" w:rsidRDefault="0083697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116E2" w14:textId="77777777" w:rsidR="00836978" w:rsidRDefault="00836978" w:rsidP="000C45FF">
      <w:r>
        <w:separator/>
      </w:r>
    </w:p>
  </w:footnote>
  <w:footnote w:type="continuationSeparator" w:id="0">
    <w:p w14:paraId="66DECA41" w14:textId="77777777" w:rsidR="00836978" w:rsidRDefault="0083697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99D70" w14:textId="77777777" w:rsidR="000C45FF" w:rsidRPr="0059649E" w:rsidRDefault="000C45FF">
    <w:pPr>
      <w:pStyle w:val="Encabezado"/>
    </w:pPr>
    <w:r w:rsidRPr="0059649E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5A6E6994" wp14:editId="58D53F7C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C8636D"/>
    <w:multiLevelType w:val="hybridMultilevel"/>
    <w:tmpl w:val="7E863DAE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757365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673951050">
    <w:abstractNumId w:val="10"/>
  </w:num>
  <w:num w:numId="2" w16cid:durableId="243347542">
    <w:abstractNumId w:val="12"/>
  </w:num>
  <w:num w:numId="3" w16cid:durableId="1271661604">
    <w:abstractNumId w:val="8"/>
  </w:num>
  <w:num w:numId="4" w16cid:durableId="314454964">
    <w:abstractNumId w:val="3"/>
  </w:num>
  <w:num w:numId="5" w16cid:durableId="387384521">
    <w:abstractNumId w:val="2"/>
  </w:num>
  <w:num w:numId="6" w16cid:durableId="383604075">
    <w:abstractNumId w:val="1"/>
  </w:num>
  <w:num w:numId="7" w16cid:durableId="1735930362">
    <w:abstractNumId w:val="0"/>
  </w:num>
  <w:num w:numId="8" w16cid:durableId="28069892">
    <w:abstractNumId w:val="9"/>
  </w:num>
  <w:num w:numId="9" w16cid:durableId="1850022910">
    <w:abstractNumId w:val="7"/>
  </w:num>
  <w:num w:numId="10" w16cid:durableId="1742673409">
    <w:abstractNumId w:val="6"/>
  </w:num>
  <w:num w:numId="11" w16cid:durableId="868447389">
    <w:abstractNumId w:val="5"/>
  </w:num>
  <w:num w:numId="12" w16cid:durableId="366100888">
    <w:abstractNumId w:val="4"/>
  </w:num>
  <w:num w:numId="13" w16cid:durableId="102774043">
    <w:abstractNumId w:val="13"/>
  </w:num>
  <w:num w:numId="14" w16cid:durableId="2017151898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829"/>
    <w:rsid w:val="000139FF"/>
    <w:rsid w:val="0003325D"/>
    <w:rsid w:val="00036450"/>
    <w:rsid w:val="00046EEE"/>
    <w:rsid w:val="00075675"/>
    <w:rsid w:val="00094499"/>
    <w:rsid w:val="000C45FF"/>
    <w:rsid w:val="000E3FD1"/>
    <w:rsid w:val="00112054"/>
    <w:rsid w:val="001424E5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59EC"/>
    <w:rsid w:val="00256CF7"/>
    <w:rsid w:val="00281FD5"/>
    <w:rsid w:val="00296DA7"/>
    <w:rsid w:val="002D3CA3"/>
    <w:rsid w:val="002E0FBB"/>
    <w:rsid w:val="0030481B"/>
    <w:rsid w:val="003156FC"/>
    <w:rsid w:val="003254B5"/>
    <w:rsid w:val="0037121F"/>
    <w:rsid w:val="003A6B7D"/>
    <w:rsid w:val="003B06CA"/>
    <w:rsid w:val="003E0F35"/>
    <w:rsid w:val="003E6715"/>
    <w:rsid w:val="004071FC"/>
    <w:rsid w:val="004142CD"/>
    <w:rsid w:val="00445947"/>
    <w:rsid w:val="004561E8"/>
    <w:rsid w:val="004813B3"/>
    <w:rsid w:val="00496591"/>
    <w:rsid w:val="004C63E4"/>
    <w:rsid w:val="004D3011"/>
    <w:rsid w:val="005262AC"/>
    <w:rsid w:val="0059649E"/>
    <w:rsid w:val="005B64F2"/>
    <w:rsid w:val="005E39D5"/>
    <w:rsid w:val="005F19C5"/>
    <w:rsid w:val="00600670"/>
    <w:rsid w:val="0062123A"/>
    <w:rsid w:val="00630829"/>
    <w:rsid w:val="00646E75"/>
    <w:rsid w:val="006771D0"/>
    <w:rsid w:val="00690EB0"/>
    <w:rsid w:val="00715FCB"/>
    <w:rsid w:val="00743101"/>
    <w:rsid w:val="007775E1"/>
    <w:rsid w:val="007867A0"/>
    <w:rsid w:val="007927F5"/>
    <w:rsid w:val="007B4169"/>
    <w:rsid w:val="00802CA0"/>
    <w:rsid w:val="00836978"/>
    <w:rsid w:val="008A2022"/>
    <w:rsid w:val="009260CD"/>
    <w:rsid w:val="00952C25"/>
    <w:rsid w:val="009A09AC"/>
    <w:rsid w:val="009B0F37"/>
    <w:rsid w:val="00A2118D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63ED7"/>
    <w:rsid w:val="00C72BED"/>
    <w:rsid w:val="00C74B00"/>
    <w:rsid w:val="00C9578B"/>
    <w:rsid w:val="00CA04EC"/>
    <w:rsid w:val="00CB0055"/>
    <w:rsid w:val="00CC0C6D"/>
    <w:rsid w:val="00D04BFE"/>
    <w:rsid w:val="00D2522B"/>
    <w:rsid w:val="00D414E6"/>
    <w:rsid w:val="00D422DE"/>
    <w:rsid w:val="00D5459D"/>
    <w:rsid w:val="00D62297"/>
    <w:rsid w:val="00DA1F4D"/>
    <w:rsid w:val="00DD172A"/>
    <w:rsid w:val="00E25A26"/>
    <w:rsid w:val="00E31DBF"/>
    <w:rsid w:val="00E4381A"/>
    <w:rsid w:val="00E55D74"/>
    <w:rsid w:val="00EE4C8D"/>
    <w:rsid w:val="00F60274"/>
    <w:rsid w:val="00F7686E"/>
    <w:rsid w:val="00F77FB9"/>
    <w:rsid w:val="00F94526"/>
    <w:rsid w:val="00FB068F"/>
    <w:rsid w:val="00FE1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7BF0E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0F37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EE4C8D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EE4C8D"/>
  </w:style>
  <w:style w:type="character" w:customStyle="1" w:styleId="FechaCar">
    <w:name w:val="Fecha Car"/>
    <w:basedOn w:val="Fuentedeprrafopredeter"/>
    <w:link w:val="Fecha"/>
    <w:uiPriority w:val="99"/>
    <w:rsid w:val="00EE4C8D"/>
    <w:rPr>
      <w:rFonts w:ascii="Century Gothic" w:hAnsi="Century Gothic"/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">
    <w:name w:val="Table Grid"/>
    <w:basedOn w:val="Tabla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E4C8D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EE4C8D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E4C8D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DefinicinHTML">
    <w:name w:val="HTML Definition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character" w:styleId="TecladoHTML">
    <w:name w:val="HTML Keyboard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4C8D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D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D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D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D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D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D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E4C8D"/>
    <w:pPr>
      <w:outlineLvl w:val="9"/>
    </w:pPr>
  </w:style>
  <w:style w:type="character" w:styleId="Referenciasutil">
    <w:name w:val="Subtle Reference"/>
    <w:basedOn w:val="Fuentedeprrafopredeter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E4C8D"/>
  </w:style>
  <w:style w:type="character" w:styleId="Ttulodellibro">
    <w:name w:val="Book Title"/>
    <w:basedOn w:val="Fuentedeprrafopredeter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E4C8D"/>
  </w:style>
  <w:style w:type="paragraph" w:styleId="Textomacro">
    <w:name w:val="macro"/>
    <w:link w:val="TextomacroC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E4C8D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E4C8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Encabezadodelista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vistosa">
    <w:name w:val="Colorful List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C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C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E4C8D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Referenciaintensa">
    <w:name w:val="Intense Reference"/>
    <w:basedOn w:val="Fuentedeprrafopredeter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nfasisintenso">
    <w:name w:val="Intense Emphasis"/>
    <w:basedOn w:val="Fuentedeprrafopredeter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Fuentedeprrafopredeter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Fuentedeprrafopredeter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E4C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E4C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E4C8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normal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E4C8D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moderna">
    <w:name w:val="Table Contemporary"/>
    <w:basedOn w:val="Tabla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2">
    <w:name w:val="List Table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3">
    <w:name w:val="List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E4C8D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E4C8D"/>
  </w:style>
  <w:style w:type="character" w:customStyle="1" w:styleId="SaludoCar">
    <w:name w:val="Saludo Car"/>
    <w:basedOn w:val="Fuentedeprrafopredeter"/>
    <w:link w:val="Saludo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olumnas1">
    <w:name w:val="Table Columns 1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E4C8D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bsica1">
    <w:name w:val="Table Simple 1"/>
    <w:basedOn w:val="Tabla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E4C8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E4C8D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1">
    <w:name w:val="Table Grid 1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3">
    <w:name w:val="Grid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E4C8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table" w:styleId="Tablaconefectos3D1">
    <w:name w:val="Table 3D effects 1"/>
    <w:basedOn w:val="Tabla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E4C8D"/>
    <w:rPr>
      <w:rFonts w:ascii="Century Gothic" w:hAnsi="Century Gothic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0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sv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svg"/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cos\AppData\Local\Microsoft\Office\16.0\DTS\es-ES%7b3F31310E-3DDE-4996-A467-8A124D20F44E%7d\%7bEF854468-A151-40A1-B8FB-7B21779B6AC3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45350B03178469EB89B21C86114A2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47989F-E349-43D0-866E-3E6902B69544}"/>
      </w:docPartPr>
      <w:docPartBody>
        <w:p w:rsidR="00000000" w:rsidRDefault="00A659C7">
          <w:pPr>
            <w:pStyle w:val="E45350B03178469EB89B21C86114A279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9FDDA80171534A769053268EC50095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5ACFDF-573E-4AA1-96BB-347BD49EEB69}"/>
      </w:docPartPr>
      <w:docPartBody>
        <w:p w:rsidR="00000000" w:rsidRDefault="00A659C7">
          <w:pPr>
            <w:pStyle w:val="9FDDA80171534A769053268EC5009530"/>
          </w:pPr>
          <w:r w:rsidRPr="0059649E">
            <w:rPr>
              <w:lang w:bidi="es-ES"/>
            </w:rPr>
            <w:t>TELÉFONO:</w:t>
          </w:r>
        </w:p>
      </w:docPartBody>
    </w:docPart>
    <w:docPart>
      <w:docPartPr>
        <w:name w:val="45A1E489FA9144DAA5F5355F93F0B6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1DC058-8839-4086-B390-582614EF9381}"/>
      </w:docPartPr>
      <w:docPartBody>
        <w:p w:rsidR="00000000" w:rsidRDefault="00A659C7">
          <w:pPr>
            <w:pStyle w:val="45A1E489FA9144DAA5F5355F93F0B6D5"/>
          </w:pPr>
          <w:r w:rsidRPr="0059649E">
            <w:rPr>
              <w:lang w:bidi="es-ES"/>
            </w:rPr>
            <w:t>CORREO ELECTRÓNICO: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D04"/>
    <w:rsid w:val="00195D04"/>
    <w:rsid w:val="00A65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65D640A20E84714A9C38D5D96079EC3">
    <w:name w:val="465D640A20E84714A9C38D5D96079EC3"/>
  </w:style>
  <w:style w:type="paragraph" w:customStyle="1" w:styleId="C5063FD1ADD64A11AE8EB4E331942B98">
    <w:name w:val="C5063FD1ADD64A11AE8EB4E331942B98"/>
  </w:style>
  <w:style w:type="paragraph" w:customStyle="1" w:styleId="3646EBCCD98D48039DD0E0B2726C56B1">
    <w:name w:val="3646EBCCD98D48039DD0E0B2726C56B1"/>
  </w:style>
  <w:style w:type="paragraph" w:customStyle="1" w:styleId="081C18FC45844C559B7960D99F4710D7">
    <w:name w:val="081C18FC45844C559B7960D99F4710D7"/>
  </w:style>
  <w:style w:type="paragraph" w:customStyle="1" w:styleId="E45350B03178469EB89B21C86114A279">
    <w:name w:val="E45350B03178469EB89B21C86114A279"/>
  </w:style>
  <w:style w:type="paragraph" w:customStyle="1" w:styleId="9FDDA80171534A769053268EC5009530">
    <w:name w:val="9FDDA80171534A769053268EC5009530"/>
  </w:style>
  <w:style w:type="paragraph" w:customStyle="1" w:styleId="B2D7916E2A424DFFA14F2BF3A28047B7">
    <w:name w:val="B2D7916E2A424DFFA14F2BF3A28047B7"/>
  </w:style>
  <w:style w:type="paragraph" w:customStyle="1" w:styleId="FADB9219861D469AA87FCEB5D0E0EA54">
    <w:name w:val="FADB9219861D469AA87FCEB5D0E0EA54"/>
  </w:style>
  <w:style w:type="paragraph" w:customStyle="1" w:styleId="E7A8A65FFBE54C85878DCFAD5C328F47">
    <w:name w:val="E7A8A65FFBE54C85878DCFAD5C328F47"/>
  </w:style>
  <w:style w:type="paragraph" w:customStyle="1" w:styleId="45A1E489FA9144DAA5F5355F93F0B6D5">
    <w:name w:val="45A1E489FA9144DAA5F5355F93F0B6D5"/>
  </w:style>
  <w:style w:type="character" w:styleId="Hipervnculo">
    <w:name w:val="Hyperlink"/>
    <w:basedOn w:val="Fuentedeprrafopredeter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D441703735F34C4098FB73665228BD0A">
    <w:name w:val="D441703735F34C4098FB73665228BD0A"/>
  </w:style>
  <w:style w:type="paragraph" w:customStyle="1" w:styleId="04FC64DD0EE544678BE83F27FF3B6713">
    <w:name w:val="04FC64DD0EE544678BE83F27FF3B6713"/>
  </w:style>
  <w:style w:type="paragraph" w:customStyle="1" w:styleId="0EFC472216434EA69B1A4EB2F9792632">
    <w:name w:val="0EFC472216434EA69B1A4EB2F9792632"/>
  </w:style>
  <w:style w:type="paragraph" w:customStyle="1" w:styleId="C266E17782D7491EB514DD995C2FD087">
    <w:name w:val="C266E17782D7491EB514DD995C2FD087"/>
  </w:style>
  <w:style w:type="paragraph" w:customStyle="1" w:styleId="99BE71B448A84293BC387AAB96533D93">
    <w:name w:val="99BE71B448A84293BC387AAB96533D93"/>
  </w:style>
  <w:style w:type="paragraph" w:customStyle="1" w:styleId="69E3537CDFFA48B89D2F40E60E2DAF59">
    <w:name w:val="69E3537CDFFA48B89D2F40E60E2DAF59"/>
  </w:style>
  <w:style w:type="paragraph" w:customStyle="1" w:styleId="7507BCF8BEB240FFB343A6FBBEF476DA">
    <w:name w:val="7507BCF8BEB240FFB343A6FBBEF476DA"/>
  </w:style>
  <w:style w:type="paragraph" w:customStyle="1" w:styleId="D7B7E4FDA3724B96B2E5AE2B51C5B672">
    <w:name w:val="D7B7E4FDA3724B96B2E5AE2B51C5B672"/>
  </w:style>
  <w:style w:type="paragraph" w:customStyle="1" w:styleId="62EBEE57541241FF8CAED7F4CFD9C3F5">
    <w:name w:val="62EBEE57541241FF8CAED7F4CFD9C3F5"/>
  </w:style>
  <w:style w:type="paragraph" w:customStyle="1" w:styleId="871A5090D5604FBA9ACB3876A33D050D">
    <w:name w:val="871A5090D5604FBA9ACB3876A33D050D"/>
  </w:style>
  <w:style w:type="paragraph" w:customStyle="1" w:styleId="5ABEF482EC6D433087B6F09023D11538">
    <w:name w:val="5ABEF482EC6D433087B6F09023D11538"/>
  </w:style>
  <w:style w:type="paragraph" w:customStyle="1" w:styleId="827057BE4F30449B955E2DCEDD0C4AA4">
    <w:name w:val="827057BE4F30449B955E2DCEDD0C4AA4"/>
  </w:style>
  <w:style w:type="paragraph" w:customStyle="1" w:styleId="1534A8509F9D4B25A8C5806A423BAD65">
    <w:name w:val="1534A8509F9D4B25A8C5806A423BAD65"/>
  </w:style>
  <w:style w:type="paragraph" w:customStyle="1" w:styleId="52BFB90F458F484AA13E47CFE49A5DB2">
    <w:name w:val="52BFB90F458F484AA13E47CFE49A5DB2"/>
  </w:style>
  <w:style w:type="paragraph" w:customStyle="1" w:styleId="529F8C4BDDDC4BDA8C47D37EF2E1D147">
    <w:name w:val="529F8C4BDDDC4BDA8C47D37EF2E1D147"/>
  </w:style>
  <w:style w:type="paragraph" w:customStyle="1" w:styleId="C3CD3C0814B54025AE71CCB3C4A1B0C1">
    <w:name w:val="C3CD3C0814B54025AE71CCB3C4A1B0C1"/>
  </w:style>
  <w:style w:type="paragraph" w:customStyle="1" w:styleId="4385644E3A074772847A395E2D138DF9">
    <w:name w:val="4385644E3A074772847A395E2D138DF9"/>
  </w:style>
  <w:style w:type="paragraph" w:customStyle="1" w:styleId="B3CA4522C9834070A388D948E6396CC6">
    <w:name w:val="B3CA4522C9834070A388D948E6396CC6"/>
  </w:style>
  <w:style w:type="paragraph" w:customStyle="1" w:styleId="5FCA090DCCD04F13BD51BBFE9F55E102">
    <w:name w:val="5FCA090DCCD04F13BD51BBFE9F55E102"/>
  </w:style>
  <w:style w:type="paragraph" w:customStyle="1" w:styleId="DA6E742A2B4E4A88A3C302C4AEB67D7E">
    <w:name w:val="DA6E742A2B4E4A88A3C302C4AEB67D7E"/>
  </w:style>
  <w:style w:type="paragraph" w:customStyle="1" w:styleId="C61E286BCCDC4B0FAA090F64F9E0B86B">
    <w:name w:val="C61E286BCCDC4B0FAA090F64F9E0B86B"/>
  </w:style>
  <w:style w:type="paragraph" w:customStyle="1" w:styleId="8D477162452942E9BDA432FAA31E990E">
    <w:name w:val="8D477162452942E9BDA432FAA31E990E"/>
  </w:style>
  <w:style w:type="paragraph" w:customStyle="1" w:styleId="84FCA2087C2047F0ADB3C1D295D3F717">
    <w:name w:val="84FCA2087C2047F0ADB3C1D295D3F717"/>
  </w:style>
  <w:style w:type="paragraph" w:customStyle="1" w:styleId="E27C943986744F8092259C622A72B847">
    <w:name w:val="E27C943986744F8092259C622A72B847"/>
  </w:style>
  <w:style w:type="paragraph" w:customStyle="1" w:styleId="725DB3ED7EC9468FB99A98CFAA40DF46">
    <w:name w:val="725DB3ED7EC9468FB99A98CFAA40DF46"/>
  </w:style>
  <w:style w:type="paragraph" w:customStyle="1" w:styleId="2A369967E8304E3DB83B92876D70F11B">
    <w:name w:val="2A369967E8304E3DB83B92876D70F11B"/>
  </w:style>
  <w:style w:type="paragraph" w:customStyle="1" w:styleId="BE0A7528C15B464DA158B0784CEA5321">
    <w:name w:val="BE0A7528C15B464DA158B0784CEA5321"/>
  </w:style>
  <w:style w:type="paragraph" w:customStyle="1" w:styleId="D247821F00D14D63980BF091CF639E03">
    <w:name w:val="D247821F00D14D63980BF091CF639E03"/>
  </w:style>
  <w:style w:type="paragraph" w:customStyle="1" w:styleId="D3CF02F5C4864A3EAFFC83BA9CF3CDDC">
    <w:name w:val="D3CF02F5C4864A3EAFFC83BA9CF3CDDC"/>
  </w:style>
  <w:style w:type="paragraph" w:customStyle="1" w:styleId="F29CE34B7FB44B80AA4A03D26C076547">
    <w:name w:val="F29CE34B7FB44B80AA4A03D26C076547"/>
  </w:style>
  <w:style w:type="paragraph" w:customStyle="1" w:styleId="26877F2ED7B8498DA4AB590D346397A6">
    <w:name w:val="26877F2ED7B8498DA4AB590D346397A6"/>
  </w:style>
  <w:style w:type="character" w:customStyle="1" w:styleId="Ttulo2Car">
    <w:name w:val="Título 2 Car"/>
    <w:basedOn w:val="Fuentedeprrafopredeter"/>
    <w:link w:val="Ttulo2"/>
    <w:uiPriority w:val="9"/>
    <w:rPr>
      <w:rFonts w:ascii="Century Gothic" w:eastAsiaTheme="majorEastAsia" w:hAnsi="Century Gothic" w:cstheme="majorBidi"/>
      <w:b/>
      <w:bCs/>
      <w:caps/>
      <w:szCs w:val="26"/>
      <w:lang w:eastAsia="ja-JP"/>
    </w:rPr>
  </w:style>
  <w:style w:type="paragraph" w:customStyle="1" w:styleId="6763A22575BD44CBBA0C51449E91901E">
    <w:name w:val="6763A22575BD44CBBA0C51449E91901E"/>
  </w:style>
  <w:style w:type="paragraph" w:customStyle="1" w:styleId="51C277AE4A524D079D974CC1EA14CCF3">
    <w:name w:val="51C277AE4A524D079D974CC1EA14CCF3"/>
    <w:rsid w:val="00195D04"/>
  </w:style>
  <w:style w:type="paragraph" w:customStyle="1" w:styleId="2789F901A4BB4F68A108E26FF8FC220B">
    <w:name w:val="2789F901A4BB4F68A108E26FF8FC220B"/>
    <w:rsid w:val="00195D04"/>
  </w:style>
  <w:style w:type="paragraph" w:customStyle="1" w:styleId="CF05E0944C664B32899B4EED4A518A54">
    <w:name w:val="CF05E0944C664B32899B4EED4A518A54"/>
    <w:rsid w:val="00195D04"/>
  </w:style>
  <w:style w:type="paragraph" w:customStyle="1" w:styleId="C94BD8E33DD04BF99A810AA13009E4B6">
    <w:name w:val="C94BD8E33DD04BF99A810AA13009E4B6"/>
    <w:rsid w:val="00195D04"/>
  </w:style>
  <w:style w:type="paragraph" w:customStyle="1" w:styleId="656ABA9A07D84906A7016829D9871A13">
    <w:name w:val="656ABA9A07D84906A7016829D9871A13"/>
    <w:rsid w:val="00195D04"/>
  </w:style>
  <w:style w:type="paragraph" w:customStyle="1" w:styleId="2DF827125CB94B84BE8934C40535D329">
    <w:name w:val="2DF827125CB94B84BE8934C40535D329"/>
    <w:rsid w:val="00195D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{EF854468-A151-40A1-B8FB-7B21779B6AC3}tf00546271_win32</Template>
  <TotalTime>0</TotalTime>
  <Pages>1</Pages>
  <Words>279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2022-06-24T00:17:00Z</dcterms:created>
  <dcterms:modified xsi:type="dcterms:W3CDTF">2022-06-24T00:17:00Z</dcterms:modified>
</cp:coreProperties>
</file>